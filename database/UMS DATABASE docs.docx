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ook w:val="04A0" w:firstRow="1" w:lastRow="0" w:firstColumn="1" w:lastColumn="0" w:noHBand="0" w:noVBand="1"/>
      </w:tblPr>
      <w:tblGrid>
        <w:gridCol w:w="369"/>
        <w:gridCol w:w="4875"/>
        <w:gridCol w:w="5195"/>
        <w:gridCol w:w="361"/>
      </w:tblGrid>
      <w:tr w:rsidR="00265218" w:rsidRPr="00D73A84" w14:paraId="273EDE3C" w14:textId="77777777" w:rsidTr="00D73A84">
        <w:trPr>
          <w:trHeight w:val="983"/>
        </w:trPr>
        <w:tc>
          <w:tcPr>
            <w:tcW w:w="171" w:type="pct"/>
            <w:shd w:val="clear" w:color="auto" w:fill="auto"/>
          </w:tcPr>
          <w:p w14:paraId="2539B158" w14:textId="77777777" w:rsidR="00265218" w:rsidRPr="00D73A84" w:rsidRDefault="00265218" w:rsidP="00AE3FB7">
            <w:pPr>
              <w:pStyle w:val="Title"/>
            </w:pPr>
          </w:p>
        </w:tc>
        <w:tc>
          <w:tcPr>
            <w:tcW w:w="2257" w:type="pct"/>
            <w:shd w:val="clear" w:color="auto" w:fill="1F497D" w:themeFill="text2"/>
            <w:vAlign w:val="center"/>
          </w:tcPr>
          <w:p w14:paraId="31553098" w14:textId="77777777" w:rsidR="00265218" w:rsidRPr="00D73A84" w:rsidRDefault="00012B73" w:rsidP="004E4001">
            <w:pPr>
              <w:pStyle w:val="Title"/>
            </w:pPr>
            <w:r>
              <w:t>UMS DATABASE</w:t>
            </w:r>
            <w:r w:rsidR="00A33273" w:rsidRPr="00D73A84">
              <w:t xml:space="preserve"> </w:t>
            </w:r>
          </w:p>
        </w:tc>
        <w:tc>
          <w:tcPr>
            <w:tcW w:w="2405" w:type="pct"/>
            <w:shd w:val="clear" w:color="auto" w:fill="auto"/>
          </w:tcPr>
          <w:p w14:paraId="2C3616D4" w14:textId="77777777" w:rsidR="00265218" w:rsidRPr="00D73A84" w:rsidRDefault="00265218" w:rsidP="00AE3FB7">
            <w:pPr>
              <w:pStyle w:val="Title"/>
            </w:pPr>
          </w:p>
        </w:tc>
        <w:tc>
          <w:tcPr>
            <w:tcW w:w="167" w:type="pct"/>
            <w:shd w:val="clear" w:color="auto" w:fill="auto"/>
          </w:tcPr>
          <w:p w14:paraId="3216942A" w14:textId="77777777" w:rsidR="00265218" w:rsidRPr="00D73A84" w:rsidRDefault="00265218" w:rsidP="00AE3FB7">
            <w:pPr>
              <w:pStyle w:val="Title"/>
            </w:pPr>
          </w:p>
        </w:tc>
      </w:tr>
      <w:tr w:rsidR="00BC1B68" w:rsidRPr="00D73A84" w14:paraId="40FFAE9B" w14:textId="77777777" w:rsidTr="002D3842">
        <w:trPr>
          <w:trHeight w:val="543"/>
        </w:trPr>
        <w:tc>
          <w:tcPr>
            <w:tcW w:w="171" w:type="pct"/>
            <w:shd w:val="clear" w:color="auto" w:fill="auto"/>
          </w:tcPr>
          <w:p w14:paraId="31E06882" w14:textId="77777777" w:rsidR="00BC1B68" w:rsidRPr="00D73A84" w:rsidRDefault="00BC1B68" w:rsidP="00AE3FB7">
            <w:pPr>
              <w:pStyle w:val="Text"/>
            </w:pPr>
          </w:p>
        </w:tc>
        <w:tc>
          <w:tcPr>
            <w:tcW w:w="4662" w:type="pct"/>
            <w:gridSpan w:val="2"/>
            <w:shd w:val="clear" w:color="auto" w:fill="auto"/>
          </w:tcPr>
          <w:p w14:paraId="09160C5C" w14:textId="77777777" w:rsidR="00BC1B68" w:rsidRPr="00D73A84" w:rsidRDefault="00BC1B68" w:rsidP="00AE3FB7">
            <w:pPr>
              <w:pStyle w:val="Text"/>
            </w:pPr>
          </w:p>
        </w:tc>
        <w:tc>
          <w:tcPr>
            <w:tcW w:w="167" w:type="pct"/>
            <w:shd w:val="clear" w:color="auto" w:fill="auto"/>
          </w:tcPr>
          <w:p w14:paraId="2DE4E3B0" w14:textId="77777777" w:rsidR="00BC1B68" w:rsidRPr="00D73A84" w:rsidRDefault="00BC1B68" w:rsidP="00AE3FB7">
            <w:pPr>
              <w:pStyle w:val="Text"/>
            </w:pPr>
          </w:p>
        </w:tc>
      </w:tr>
      <w:tr w:rsidR="00265218" w:rsidRPr="00D73A84" w14:paraId="00F4DD32" w14:textId="77777777" w:rsidTr="00D73A84">
        <w:trPr>
          <w:trHeight w:val="9818"/>
        </w:trPr>
        <w:tc>
          <w:tcPr>
            <w:tcW w:w="171" w:type="pct"/>
            <w:shd w:val="clear" w:color="auto" w:fill="auto"/>
          </w:tcPr>
          <w:p w14:paraId="2BDA37B8" w14:textId="77777777" w:rsidR="00265218" w:rsidRPr="00D73A84" w:rsidRDefault="00265218" w:rsidP="00AE3FB7">
            <w:pPr>
              <w:pStyle w:val="Text"/>
            </w:pPr>
          </w:p>
        </w:tc>
        <w:tc>
          <w:tcPr>
            <w:tcW w:w="4662" w:type="pct"/>
            <w:gridSpan w:val="2"/>
            <w:shd w:val="clear" w:color="auto" w:fill="auto"/>
          </w:tcPr>
          <w:p w14:paraId="6D98454A" w14:textId="77777777" w:rsidR="00A3321A" w:rsidRPr="00D73A84" w:rsidRDefault="00A3321A" w:rsidP="00AC276F">
            <w:r w:rsidRPr="00D73A84">
              <w:t xml:space="preserve"> </w:t>
            </w:r>
          </w:p>
          <w:tbl>
            <w:tblPr>
              <w:tblStyle w:val="GridTable5Dark-Accent3"/>
              <w:tblW w:w="0" w:type="auto"/>
              <w:tblLook w:val="04A0" w:firstRow="1" w:lastRow="0" w:firstColumn="1" w:lastColumn="0" w:noHBand="0" w:noVBand="1"/>
            </w:tblPr>
            <w:tblGrid>
              <w:gridCol w:w="2917"/>
              <w:gridCol w:w="6927"/>
            </w:tblGrid>
            <w:tr w:rsidR="00012B73" w14:paraId="4A940CD2" w14:textId="77777777" w:rsidTr="00012B7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05A7119C" w14:textId="77777777" w:rsidR="00012B73" w:rsidRDefault="00012B73" w:rsidP="00A3321A">
                  <w:pPr>
                    <w:pStyle w:val="Text"/>
                  </w:pPr>
                  <w:r w:rsidRPr="00012B73">
                    <w:rPr>
                      <w:color w:val="FFFFFF" w:themeColor="background1"/>
                    </w:rPr>
                    <w:t>Tables</w:t>
                  </w:r>
                </w:p>
              </w:tc>
              <w:tc>
                <w:tcPr>
                  <w:tcW w:w="6927" w:type="dxa"/>
                </w:tcPr>
                <w:p w14:paraId="755B4C89" w14:textId="77777777" w:rsidR="00012B73" w:rsidRDefault="00012B73" w:rsidP="00A3321A">
                  <w:pPr>
                    <w:pStyle w:val="Tex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012B73">
                    <w:rPr>
                      <w:color w:val="FFFFFF" w:themeColor="background1"/>
                    </w:rPr>
                    <w:t>Descriptions</w:t>
                  </w:r>
                  <w:r>
                    <w:t xml:space="preserve"> </w:t>
                  </w:r>
                </w:p>
              </w:tc>
            </w:tr>
            <w:tr w:rsidR="00012B73" w14:paraId="3AD77C97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2CBCA13E" w14:textId="77777777" w:rsidR="00012B73" w:rsidRDefault="00012B73" w:rsidP="00A3321A">
                  <w:pPr>
                    <w:pStyle w:val="Text"/>
                  </w:pPr>
                  <w:r>
                    <w:t>Admin</w:t>
                  </w:r>
                </w:p>
              </w:tc>
              <w:tc>
                <w:tcPr>
                  <w:tcW w:w="6927" w:type="dxa"/>
                </w:tcPr>
                <w:p w14:paraId="5B828FE7" w14:textId="6F92258C" w:rsidR="00012B73" w:rsidRDefault="00012B73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Users of system includes with </w:t>
                  </w:r>
                  <w:proofErr w:type="spellStart"/>
                  <w:r>
                    <w:t>isibo</w:t>
                  </w:r>
                  <w:proofErr w:type="spellEnd"/>
                  <w:r>
                    <w:t xml:space="preserve">, commit </w:t>
                  </w:r>
                  <w:proofErr w:type="spellStart"/>
                  <w:r>
                    <w:t>umududgud</w:t>
                  </w:r>
                  <w:proofErr w:type="spellEnd"/>
                  <w:r>
                    <w:t xml:space="preserve">, commit </w:t>
                  </w:r>
                  <w:proofErr w:type="spellStart"/>
                  <w:r>
                    <w:t>akagali</w:t>
                  </w:r>
                  <w:proofErr w:type="spellEnd"/>
                  <w:r>
                    <w:t xml:space="preserve">, commit </w:t>
                  </w:r>
                  <w:proofErr w:type="spellStart"/>
                  <w:r>
                    <w:t>umurenge</w:t>
                  </w:r>
                  <w:proofErr w:type="spellEnd"/>
                  <w:r>
                    <w:t xml:space="preserve">, commit </w:t>
                  </w:r>
                  <w:proofErr w:type="spellStart"/>
                  <w:r>
                    <w:t>akerere</w:t>
                  </w:r>
                  <w:proofErr w:type="spellEnd"/>
                  <w:r>
                    <w:t>, province user</w:t>
                  </w:r>
                  <w:r w:rsidR="00200F82">
                    <w:t>.</w:t>
                  </w:r>
                </w:p>
              </w:tc>
            </w:tr>
            <w:tr w:rsidR="00012B73" w14:paraId="6EA271B8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77D3875E" w14:textId="77777777" w:rsidR="00012B73" w:rsidRDefault="002B7678" w:rsidP="00A3321A">
                  <w:pPr>
                    <w:pStyle w:val="Text"/>
                  </w:pPr>
                  <w:r>
                    <w:t>Leaders</w:t>
                  </w:r>
                </w:p>
              </w:tc>
              <w:tc>
                <w:tcPr>
                  <w:tcW w:w="6927" w:type="dxa"/>
                </w:tcPr>
                <w:p w14:paraId="08FD0B2D" w14:textId="263C3A37" w:rsidR="00012B73" w:rsidRDefault="002B7678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User of system includes with family leaders, </w:t>
                  </w:r>
                  <w:proofErr w:type="spellStart"/>
                  <w:r>
                    <w:t>ingaragu</w:t>
                  </w:r>
                  <w:proofErr w:type="spellEnd"/>
                  <w:r>
                    <w:t xml:space="preserve"> and </w:t>
                  </w:r>
                  <w:proofErr w:type="spellStart"/>
                  <w:r>
                    <w:t>umugereka</w:t>
                  </w:r>
                  <w:proofErr w:type="spellEnd"/>
                  <w:r>
                    <w:t>(</w:t>
                  </w:r>
                  <w:proofErr w:type="spellStart"/>
                  <w:r>
                    <w:t>abanyamahanga</w:t>
                  </w:r>
                  <w:proofErr w:type="spellEnd"/>
                  <w:r>
                    <w:t>)</w:t>
                  </w:r>
                  <w:r w:rsidR="00200F82">
                    <w:t>.</w:t>
                  </w:r>
                </w:p>
              </w:tc>
            </w:tr>
            <w:tr w:rsidR="00012B73" w14:paraId="7100C9E5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68F19EC5" w14:textId="77777777" w:rsidR="00012B73" w:rsidRDefault="002B7678" w:rsidP="00A3321A">
                  <w:pPr>
                    <w:pStyle w:val="Text"/>
                  </w:pPr>
                  <w:r>
                    <w:t>Location</w:t>
                  </w:r>
                </w:p>
              </w:tc>
              <w:tc>
                <w:tcPr>
                  <w:tcW w:w="6927" w:type="dxa"/>
                </w:tcPr>
                <w:p w14:paraId="1864E062" w14:textId="136F0C6C" w:rsidR="00012B73" w:rsidRDefault="002B7678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Provinces, Districts, sector, cell, village, </w:t>
                  </w:r>
                  <w:proofErr w:type="spellStart"/>
                  <w:r>
                    <w:t>isibo</w:t>
                  </w:r>
                  <w:proofErr w:type="spellEnd"/>
                  <w:r w:rsidR="006368A8">
                    <w:t xml:space="preserve"> and house number</w:t>
                  </w:r>
                  <w:r w:rsidR="00200F82">
                    <w:t>.</w:t>
                  </w:r>
                </w:p>
              </w:tc>
            </w:tr>
            <w:tr w:rsidR="00012B73" w14:paraId="09380D51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464E3C2B" w14:textId="43FE0453" w:rsidR="00012B73" w:rsidRDefault="00200F82" w:rsidP="00A3321A">
                  <w:pPr>
                    <w:pStyle w:val="Text"/>
                  </w:pPr>
                  <w:r>
                    <w:t>Members</w:t>
                  </w:r>
                </w:p>
              </w:tc>
              <w:tc>
                <w:tcPr>
                  <w:tcW w:w="6927" w:type="dxa"/>
                </w:tcPr>
                <w:p w14:paraId="42671FB4" w14:textId="26BF4962" w:rsidR="00012B73" w:rsidRDefault="00200F82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All citizens. </w:t>
                  </w:r>
                </w:p>
              </w:tc>
            </w:tr>
            <w:tr w:rsidR="00012B73" w14:paraId="63CB7A9F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4663967F" w14:textId="4BE3AC08" w:rsidR="00012B73" w:rsidRDefault="00612F2F" w:rsidP="00A3321A">
                  <w:pPr>
                    <w:pStyle w:val="Text"/>
                  </w:pPr>
                  <w:r>
                    <w:t>Guests</w:t>
                  </w:r>
                </w:p>
              </w:tc>
              <w:tc>
                <w:tcPr>
                  <w:tcW w:w="6927" w:type="dxa"/>
                </w:tcPr>
                <w:p w14:paraId="75915735" w14:textId="57314E3E" w:rsidR="00012B73" w:rsidRDefault="00612F2F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Aha </w:t>
                  </w:r>
                  <w:proofErr w:type="spellStart"/>
                  <w:r>
                    <w:t>nukubarura</w:t>
                  </w:r>
                  <w:proofErr w:type="spellEnd"/>
                  <w:r>
                    <w:t xml:space="preserve"> cg </w:t>
                  </w:r>
                  <w:proofErr w:type="spellStart"/>
                  <w:r>
                    <w:t>kwanzuza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aban</w:t>
                  </w:r>
                  <w:r w:rsidR="00DE16FD">
                    <w:t>t</w:t>
                  </w:r>
                  <w:r>
                    <w:t>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mugi</w:t>
                  </w:r>
                  <w:r w:rsidR="00DE16FD">
                    <w:t>h</w:t>
                  </w:r>
                  <w:r>
                    <w:t>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yaj</w:t>
                  </w:r>
                  <w:r w:rsidR="00DE16FD">
                    <w:t>y</w:t>
                  </w:r>
                  <w:r>
                    <w:t>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nkumushitsi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 w:rsidR="00DE16FD">
                    <w:t>ud</w:t>
                  </w:r>
                  <w:r>
                    <w:t>asanzwe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at</w:t>
                  </w:r>
                  <w:r w:rsidR="00DE16FD">
                    <w:t>u</w:t>
                  </w:r>
                  <w:r>
                    <w:t>ye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mumudugudu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wanyu</w:t>
                  </w:r>
                  <w:proofErr w:type="spellEnd"/>
                </w:p>
              </w:tc>
            </w:tr>
            <w:tr w:rsidR="00012B73" w14:paraId="6CA53B84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102C1509" w14:textId="337031DE" w:rsidR="00012B73" w:rsidRDefault="00612F2F" w:rsidP="00A3321A">
                  <w:pPr>
                    <w:pStyle w:val="Text"/>
                  </w:pPr>
                  <w:r>
                    <w:t>announcement</w:t>
                  </w:r>
                </w:p>
              </w:tc>
              <w:tc>
                <w:tcPr>
                  <w:tcW w:w="6927" w:type="dxa"/>
                </w:tcPr>
                <w:p w14:paraId="062FA3A2" w14:textId="46BD73BE" w:rsidR="00012B73" w:rsidRDefault="00612F2F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Amatangazo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yose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avuye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mubuyoboz</w:t>
                  </w:r>
                  <w:r w:rsidR="008C0D83">
                    <w:t>i</w:t>
                  </w:r>
                  <w:proofErr w:type="spellEnd"/>
                </w:p>
              </w:tc>
            </w:tr>
            <w:tr w:rsidR="00012B73" w14:paraId="5CBD2D8F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19E9239A" w14:textId="1A82BDCB" w:rsidR="00012B73" w:rsidRDefault="00075314" w:rsidP="00A3321A">
                  <w:pPr>
                    <w:pStyle w:val="Text"/>
                  </w:pPr>
                  <w:proofErr w:type="spellStart"/>
                  <w:r>
                    <w:t>Kurangisha</w:t>
                  </w:r>
                  <w:proofErr w:type="spellEnd"/>
                  <w:r w:rsidR="00835288">
                    <w:t>(</w:t>
                  </w:r>
                  <w:r w:rsidR="002601FE">
                    <w:t>find</w:t>
                  </w:r>
                  <w:r w:rsidR="00835288">
                    <w:t>)</w:t>
                  </w:r>
                </w:p>
              </w:tc>
              <w:tc>
                <w:tcPr>
                  <w:tcW w:w="6927" w:type="dxa"/>
                </w:tcPr>
                <w:p w14:paraId="20078D1C" w14:textId="382ED0BF" w:rsidR="00012B73" w:rsidRDefault="00075314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Aha </w:t>
                  </w:r>
                  <w:proofErr w:type="spellStart"/>
                  <w:r>
                    <w:t>nigihe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umuturage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ashaka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kurangisha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ikintu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runaka</w:t>
                  </w:r>
                  <w:proofErr w:type="spellEnd"/>
                  <w:r w:rsidR="00057335">
                    <w:t>.</w:t>
                  </w:r>
                </w:p>
              </w:tc>
            </w:tr>
            <w:tr w:rsidR="00612F2F" w14:paraId="1DF2DDF4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68FE7FD1" w14:textId="42E4E00E" w:rsidR="00612F2F" w:rsidRDefault="00835288" w:rsidP="00A3321A">
                  <w:pPr>
                    <w:pStyle w:val="Text"/>
                  </w:pPr>
                  <w:r>
                    <w:t>Security issue</w:t>
                  </w:r>
                </w:p>
              </w:tc>
              <w:tc>
                <w:tcPr>
                  <w:tcW w:w="6927" w:type="dxa"/>
                </w:tcPr>
                <w:p w14:paraId="067A53F0" w14:textId="00EA29D1" w:rsidR="00612F2F" w:rsidRDefault="00835288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Imyitwarire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ubukangurambaga</w:t>
                  </w:r>
                  <w:proofErr w:type="spellEnd"/>
                  <w:r>
                    <w:t>)</w:t>
                  </w:r>
                </w:p>
              </w:tc>
            </w:tr>
            <w:tr w:rsidR="00835288" w14:paraId="177777A6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520C385A" w14:textId="30F1F909" w:rsidR="00835288" w:rsidRDefault="002601FE" w:rsidP="00A3321A">
                  <w:pPr>
                    <w:pStyle w:val="Text"/>
                  </w:pPr>
                  <w:r>
                    <w:t>Theft</w:t>
                  </w:r>
                </w:p>
              </w:tc>
              <w:tc>
                <w:tcPr>
                  <w:tcW w:w="6927" w:type="dxa"/>
                </w:tcPr>
                <w:p w14:paraId="39DABC52" w14:textId="58472760" w:rsidR="00835288" w:rsidRDefault="002601FE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List </w:t>
                  </w:r>
                  <w:proofErr w:type="spellStart"/>
                  <w:r>
                    <w:t>yibyi</w:t>
                  </w:r>
                  <w:r w:rsidR="00D018B7">
                    <w:t>s</w:t>
                  </w:r>
                  <w:r>
                    <w:t>bwe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nabimbwe</w:t>
                  </w:r>
                  <w:proofErr w:type="spellEnd"/>
                  <w:r>
                    <w:t>.</w:t>
                  </w:r>
                </w:p>
              </w:tc>
            </w:tr>
            <w:tr w:rsidR="00835288" w14:paraId="50175FEA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0950B772" w14:textId="051310DF" w:rsidR="00835288" w:rsidRDefault="002601FE" w:rsidP="00A3321A">
                  <w:pPr>
                    <w:pStyle w:val="Text"/>
                  </w:pPr>
                  <w:proofErr w:type="spellStart"/>
                  <w:r>
                    <w:t>Ibarura</w:t>
                  </w:r>
                  <w:proofErr w:type="spellEnd"/>
                </w:p>
              </w:tc>
              <w:tc>
                <w:tcPr>
                  <w:tcW w:w="6927" w:type="dxa"/>
                </w:tcPr>
                <w:p w14:paraId="4EB98133" w14:textId="77777777" w:rsidR="00835288" w:rsidRDefault="00496A99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Akarima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kigikoni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ibicanwa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abana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batiga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abiga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abashomeri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agatanda</w:t>
                  </w:r>
                  <w:proofErr w:type="spellEnd"/>
                  <w:r>
                    <w:t>.</w:t>
                  </w:r>
                </w:p>
                <w:p w14:paraId="789A3CB2" w14:textId="1B3B35B0" w:rsidR="008F1F6F" w:rsidRPr="008F1F6F" w:rsidRDefault="008F1F6F" w:rsidP="008F1F6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Abagore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batwite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abana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munsi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yimyaka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itanu</w:t>
                  </w:r>
                  <w:proofErr w:type="spellEnd"/>
                  <w:r>
                    <w:t xml:space="preserve">, </w:t>
                  </w:r>
                  <w:proofErr w:type="gramStart"/>
                  <w:r>
                    <w:t>…..</w:t>
                  </w:r>
                  <w:proofErr w:type="gramEnd"/>
                </w:p>
              </w:tc>
            </w:tr>
            <w:tr w:rsidR="002601FE" w14:paraId="25927B8A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1A3905AE" w14:textId="2E025295" w:rsidR="002601FE" w:rsidRDefault="008D6F33" w:rsidP="00A3321A">
                  <w:pPr>
                    <w:pStyle w:val="Text"/>
                  </w:pPr>
                  <w:proofErr w:type="spellStart"/>
                  <w:r>
                    <w:t>Ibyemezo</w:t>
                  </w:r>
                  <w:proofErr w:type="spellEnd"/>
                </w:p>
              </w:tc>
              <w:tc>
                <w:tcPr>
                  <w:tcW w:w="6927" w:type="dxa"/>
                </w:tcPr>
                <w:p w14:paraId="189BA194" w14:textId="6443CFF5" w:rsidR="002601FE" w:rsidRDefault="008D6F33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Ibyemezo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byose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bitangirwa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kurwega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rwumudugudu</w:t>
                  </w:r>
                  <w:proofErr w:type="spellEnd"/>
                </w:p>
              </w:tc>
            </w:tr>
            <w:tr w:rsidR="002601FE" w14:paraId="0366ECD3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0A520219" w14:textId="4232E6BE" w:rsidR="002601FE" w:rsidRDefault="00227F18" w:rsidP="00A3321A">
                  <w:pPr>
                    <w:pStyle w:val="Text"/>
                  </w:pPr>
                  <w:proofErr w:type="spellStart"/>
                  <w:r>
                    <w:t>Igiceri</w:t>
                  </w:r>
                  <w:proofErr w:type="spellEnd"/>
                  <w:r>
                    <w:t xml:space="preserve"> program</w:t>
                  </w:r>
                </w:p>
              </w:tc>
              <w:tc>
                <w:tcPr>
                  <w:tcW w:w="6927" w:type="dxa"/>
                </w:tcPr>
                <w:p w14:paraId="07272299" w14:textId="6342CAE1" w:rsidR="002601FE" w:rsidRDefault="00227F18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Ubwiteganyirize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bubera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mumudugudu</w:t>
                  </w:r>
                  <w:proofErr w:type="spellEnd"/>
                </w:p>
              </w:tc>
            </w:tr>
            <w:tr w:rsidR="002601FE" w14:paraId="5B5DBDAB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0A0D545F" w14:textId="5593A383" w:rsidR="002601FE" w:rsidRDefault="00620C5F" w:rsidP="00A3321A">
                  <w:pPr>
                    <w:pStyle w:val="Text"/>
                  </w:pPr>
                  <w:proofErr w:type="spellStart"/>
                  <w:r>
                    <w:t>Igicere</w:t>
                  </w:r>
                  <w:proofErr w:type="spellEnd"/>
                  <w:r>
                    <w:t xml:space="preserve"> program members</w:t>
                  </w:r>
                </w:p>
              </w:tc>
              <w:tc>
                <w:tcPr>
                  <w:tcW w:w="6927" w:type="dxa"/>
                </w:tcPr>
                <w:p w14:paraId="3C6A76D6" w14:textId="54D5B2E4" w:rsidR="002601FE" w:rsidRDefault="00620C5F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Abatabira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gahunda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y’igiceri</w:t>
                  </w:r>
                  <w:proofErr w:type="spellEnd"/>
                  <w:r>
                    <w:t xml:space="preserve"> program</w:t>
                  </w:r>
                </w:p>
              </w:tc>
            </w:tr>
            <w:tr w:rsidR="002601FE" w14:paraId="33FB71D3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79E7C344" w14:textId="30EEFC9F" w:rsidR="002601FE" w:rsidRDefault="008D1C14" w:rsidP="00A3321A">
                  <w:pPr>
                    <w:pStyle w:val="Text"/>
                  </w:pPr>
                  <w:proofErr w:type="spellStart"/>
                  <w:r>
                    <w:t>Ibitekerezo</w:t>
                  </w:r>
                  <w:proofErr w:type="spellEnd"/>
                </w:p>
              </w:tc>
              <w:tc>
                <w:tcPr>
                  <w:tcW w:w="6927" w:type="dxa"/>
                </w:tcPr>
                <w:p w14:paraId="4B3B10AC" w14:textId="16A1FD47" w:rsidR="002601FE" w:rsidRDefault="008D1C14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Aho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batangira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ibitekerezo</w:t>
                  </w:r>
                  <w:proofErr w:type="spellEnd"/>
                  <w:r>
                    <w:t xml:space="preserve"> muri </w:t>
                  </w:r>
                  <w:proofErr w:type="spellStart"/>
                  <w:r>
                    <w:t>rusange</w:t>
                  </w:r>
                  <w:proofErr w:type="spellEnd"/>
                </w:p>
              </w:tc>
            </w:tr>
            <w:tr w:rsidR="008D1C14" w14:paraId="44DD4E19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72F2C7C6" w14:textId="1A5921FA" w:rsidR="008D1C14" w:rsidRDefault="008D1C14" w:rsidP="00A3321A">
                  <w:pPr>
                    <w:pStyle w:val="Text"/>
                  </w:pPr>
                  <w:r>
                    <w:t>comment</w:t>
                  </w:r>
                </w:p>
              </w:tc>
              <w:tc>
                <w:tcPr>
                  <w:tcW w:w="6927" w:type="dxa"/>
                </w:tcPr>
                <w:p w14:paraId="66E6F1F6" w14:textId="030BB80C" w:rsidR="008D1C14" w:rsidRDefault="008D1C14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Feedback </w:t>
                  </w:r>
                  <w:proofErr w:type="spellStart"/>
                  <w:r>
                    <w:t>kuri</w:t>
                  </w:r>
                  <w:proofErr w:type="spellEnd"/>
                  <w:r>
                    <w:t xml:space="preserve"> idea </w:t>
                  </w:r>
                  <w:proofErr w:type="spellStart"/>
                  <w:r>
                    <w:t>zavuzweho</w:t>
                  </w:r>
                  <w:proofErr w:type="spellEnd"/>
                </w:p>
              </w:tc>
            </w:tr>
            <w:tr w:rsidR="008D1C14" w14:paraId="0BAEFAB0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0CB7692C" w14:textId="78A0E0C5" w:rsidR="008D1C14" w:rsidRDefault="00F51157" w:rsidP="00A3321A">
                  <w:pPr>
                    <w:pStyle w:val="Text"/>
                  </w:pPr>
                  <w:proofErr w:type="spellStart"/>
                  <w:r>
                    <w:t>Girinka</w:t>
                  </w:r>
                  <w:proofErr w:type="spellEnd"/>
                </w:p>
              </w:tc>
              <w:tc>
                <w:tcPr>
                  <w:tcW w:w="6927" w:type="dxa"/>
                </w:tcPr>
                <w:p w14:paraId="734A7D1F" w14:textId="495EF59B" w:rsidR="008D1C14" w:rsidRDefault="000C113E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A</w:t>
                  </w:r>
                  <w:r w:rsidR="00F51157">
                    <w:t>bazifite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nabatazifite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nuko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bagiye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borozanya</w:t>
                  </w:r>
                  <w:proofErr w:type="spellEnd"/>
                </w:p>
              </w:tc>
            </w:tr>
            <w:tr w:rsidR="008D1C14" w14:paraId="2619953E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5B8E3049" w14:textId="3C698A75" w:rsidR="008D1C14" w:rsidRDefault="000C113E" w:rsidP="00A3321A">
                  <w:pPr>
                    <w:pStyle w:val="Text"/>
                  </w:pPr>
                  <w:proofErr w:type="spellStart"/>
                  <w:r>
                    <w:t>Imihigo</w:t>
                  </w:r>
                  <w:proofErr w:type="spellEnd"/>
                </w:p>
              </w:tc>
              <w:tc>
                <w:tcPr>
                  <w:tcW w:w="6927" w:type="dxa"/>
                </w:tcPr>
                <w:p w14:paraId="78DF35A3" w14:textId="4E1F8B27" w:rsidR="008D1C14" w:rsidRDefault="000C113E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Imihigo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ya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famille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iyisibo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umudugudu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akagari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umurenge</w:t>
                  </w:r>
                  <w:proofErr w:type="spellEnd"/>
                </w:p>
              </w:tc>
            </w:tr>
            <w:tr w:rsidR="008D1C14" w14:paraId="375C08DE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053F6174" w14:textId="0F173137" w:rsidR="008D1C14" w:rsidRDefault="000C113E" w:rsidP="00A3321A">
                  <w:pPr>
                    <w:pStyle w:val="Text"/>
                  </w:pPr>
                  <w:proofErr w:type="spellStart"/>
                  <w:r>
                    <w:lastRenderedPageBreak/>
                    <w:t>Isuku</w:t>
                  </w:r>
                  <w:proofErr w:type="spellEnd"/>
                  <w:r>
                    <w:t xml:space="preserve"> payment</w:t>
                  </w:r>
                </w:p>
              </w:tc>
              <w:tc>
                <w:tcPr>
                  <w:tcW w:w="6927" w:type="dxa"/>
                </w:tcPr>
                <w:p w14:paraId="6B8A6545" w14:textId="23A6CA33" w:rsidR="008D1C14" w:rsidRDefault="000C113E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Uwishuye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ayishuwe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italiki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nukwezi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yishyuye</w:t>
                  </w:r>
                  <w:proofErr w:type="spellEnd"/>
                </w:p>
              </w:tc>
            </w:tr>
            <w:tr w:rsidR="006A190F" w14:paraId="66C164CE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4F9029F8" w14:textId="6EB465B9" w:rsidR="006A190F" w:rsidRDefault="006A190F" w:rsidP="00A3321A">
                  <w:pPr>
                    <w:pStyle w:val="Text"/>
                  </w:pPr>
                  <w:proofErr w:type="spellStart"/>
                  <w:r>
                    <w:t>Umutekano</w:t>
                  </w:r>
                  <w:proofErr w:type="spellEnd"/>
                  <w:r>
                    <w:t xml:space="preserve"> payment</w:t>
                  </w:r>
                </w:p>
              </w:tc>
              <w:tc>
                <w:tcPr>
                  <w:tcW w:w="6927" w:type="dxa"/>
                </w:tcPr>
                <w:p w14:paraId="68A6EC3A" w14:textId="05FA39BC" w:rsidR="006A190F" w:rsidRDefault="006A190F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Uwishuye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ayishuwe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italiki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nukwezi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yishyuye</w:t>
                  </w:r>
                  <w:proofErr w:type="spellEnd"/>
                </w:p>
              </w:tc>
            </w:tr>
            <w:tr w:rsidR="008D1C14" w14:paraId="215B3782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66F73875" w14:textId="193F52C6" w:rsidR="008D1C14" w:rsidRDefault="000C113E" w:rsidP="00A3321A">
                  <w:pPr>
                    <w:pStyle w:val="Text"/>
                  </w:pPr>
                  <w:r>
                    <w:t>Chat message</w:t>
                  </w:r>
                </w:p>
              </w:tc>
              <w:tc>
                <w:tcPr>
                  <w:tcW w:w="6927" w:type="dxa"/>
                </w:tcPr>
                <w:p w14:paraId="353DDD30" w14:textId="2492AC7D" w:rsidR="008D1C14" w:rsidRDefault="000C113E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Izi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ni</w:t>
                  </w:r>
                  <w:proofErr w:type="spellEnd"/>
                  <w:r>
                    <w:t xml:space="preserve"> message </w:t>
                  </w:r>
                  <w:proofErr w:type="spellStart"/>
                  <w:r>
                    <w:t>ziri</w:t>
                  </w:r>
                  <w:proofErr w:type="spellEnd"/>
                  <w:r>
                    <w:t xml:space="preserve"> muri chat direct(inbox)</w:t>
                  </w:r>
                </w:p>
              </w:tc>
            </w:tr>
            <w:tr w:rsidR="000C113E" w14:paraId="639A44A1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3880D5CF" w14:textId="7A73C536" w:rsidR="000C113E" w:rsidRDefault="000C113E" w:rsidP="00A3321A">
                  <w:pPr>
                    <w:pStyle w:val="Text"/>
                  </w:pPr>
                  <w:r>
                    <w:t xml:space="preserve">Group chat message </w:t>
                  </w:r>
                </w:p>
              </w:tc>
              <w:tc>
                <w:tcPr>
                  <w:tcW w:w="6927" w:type="dxa"/>
                </w:tcPr>
                <w:p w14:paraId="41974762" w14:textId="6E403597" w:rsidR="000C113E" w:rsidRDefault="000C113E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Group </w:t>
                  </w:r>
                  <w:proofErr w:type="spellStart"/>
                  <w:r>
                    <w:t>ya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buri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sibo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niyabur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mudugudu</w:t>
                  </w:r>
                  <w:proofErr w:type="spellEnd"/>
                </w:p>
              </w:tc>
            </w:tr>
            <w:tr w:rsidR="008D1C14" w14:paraId="06AAC2AA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2EDA0B20" w14:textId="77BABE47" w:rsidR="008D1C14" w:rsidRDefault="000C113E" w:rsidP="00A3321A">
                  <w:pPr>
                    <w:pStyle w:val="Text"/>
                  </w:pPr>
                  <w:r>
                    <w:t>Parent evening</w:t>
                  </w:r>
                </w:p>
              </w:tc>
              <w:tc>
                <w:tcPr>
                  <w:tcW w:w="6927" w:type="dxa"/>
                </w:tcPr>
                <w:p w14:paraId="7DE99FF7" w14:textId="3054CC2E" w:rsidR="008D1C14" w:rsidRDefault="000C113E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Gahunda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yumugoroba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wababyeyi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ubwitabire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ibyaganiriweho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umwanzuro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na</w:t>
                  </w:r>
                  <w:proofErr w:type="spellEnd"/>
                  <w:r>
                    <w:t xml:space="preserve"> report</w:t>
                  </w:r>
                </w:p>
              </w:tc>
            </w:tr>
            <w:tr w:rsidR="000C113E" w14:paraId="143955C6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52424B21" w14:textId="14E6FBC1" w:rsidR="000C113E" w:rsidRDefault="000C113E" w:rsidP="00A3321A">
                  <w:pPr>
                    <w:pStyle w:val="Text"/>
                  </w:pPr>
                  <w:r>
                    <w:t>Post</w:t>
                  </w:r>
                </w:p>
              </w:tc>
              <w:tc>
                <w:tcPr>
                  <w:tcW w:w="6927" w:type="dxa"/>
                </w:tcPr>
                <w:p w14:paraId="54491F0F" w14:textId="22ECE69B" w:rsidR="000C113E" w:rsidRDefault="000C113E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Aho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abayobozi</w:t>
                  </w:r>
                  <w:proofErr w:type="spellEnd"/>
                  <w:r>
                    <w:t xml:space="preserve"> za commit </w:t>
                  </w:r>
                  <w:proofErr w:type="spellStart"/>
                  <w:r>
                    <w:t>zitandukanira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mubyo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bakora</w:t>
                  </w:r>
                  <w:proofErr w:type="spellEnd"/>
                </w:p>
              </w:tc>
            </w:tr>
            <w:tr w:rsidR="00860864" w14:paraId="44D57E46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4BD708A3" w14:textId="069549E0" w:rsidR="00860864" w:rsidRDefault="006A190F" w:rsidP="00A3321A">
                  <w:pPr>
                    <w:pStyle w:val="Text"/>
                  </w:pPr>
                  <w:proofErr w:type="spellStart"/>
                  <w:r>
                    <w:t>Umuganda</w:t>
                  </w:r>
                  <w:proofErr w:type="spellEnd"/>
                </w:p>
              </w:tc>
              <w:tc>
                <w:tcPr>
                  <w:tcW w:w="6927" w:type="dxa"/>
                </w:tcPr>
                <w:p w14:paraId="13732EC2" w14:textId="3E025E84" w:rsidR="00860864" w:rsidRDefault="006A190F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Abitabiriye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ibyakozwe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namafoto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na</w:t>
                  </w:r>
                  <w:proofErr w:type="spellEnd"/>
                  <w:r>
                    <w:t xml:space="preserve"> report</w:t>
                  </w:r>
                </w:p>
              </w:tc>
            </w:tr>
            <w:tr w:rsidR="00860864" w14:paraId="56410025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7788FDA6" w14:textId="45667A2D" w:rsidR="00860864" w:rsidRDefault="00F82047" w:rsidP="00A3321A">
                  <w:pPr>
                    <w:pStyle w:val="Text"/>
                  </w:pPr>
                  <w:proofErr w:type="spellStart"/>
                  <w:r>
                    <w:t>Ibikorwa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remezo</w:t>
                  </w:r>
                  <w:proofErr w:type="spellEnd"/>
                </w:p>
              </w:tc>
              <w:tc>
                <w:tcPr>
                  <w:tcW w:w="6927" w:type="dxa"/>
                </w:tcPr>
                <w:p w14:paraId="5D77C157" w14:textId="6FE93907" w:rsidR="00860864" w:rsidRDefault="00F82047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Amashuri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amasoko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ibitaro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inganda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pharmachy</w:t>
                  </w:r>
                  <w:proofErr w:type="spellEnd"/>
                  <w:r>
                    <w:t xml:space="preserve">, boutique, resto and bar, </w:t>
                  </w:r>
                  <w:proofErr w:type="spellStart"/>
                  <w:r>
                    <w:t>inganda</w:t>
                  </w:r>
                  <w:proofErr w:type="spellEnd"/>
                  <w:r>
                    <w:t xml:space="preserve">, </w:t>
                  </w:r>
                  <w:proofErr w:type="spellStart"/>
                  <w:r w:rsidR="006128DF">
                    <w:t>amagarage</w:t>
                  </w:r>
                  <w:proofErr w:type="spellEnd"/>
                  <w:r w:rsidR="006128DF">
                    <w:t xml:space="preserve">, </w:t>
                  </w:r>
                  <w:proofErr w:type="spellStart"/>
                  <w:r w:rsidR="006128DF">
                    <w:t>gwest</w:t>
                  </w:r>
                  <w:proofErr w:type="spellEnd"/>
                  <w:r w:rsidR="006128DF">
                    <w:t xml:space="preserve"> house, hotel, fuel station, </w:t>
                  </w:r>
                  <w:r>
                    <w:t>etc..</w:t>
                  </w:r>
                </w:p>
              </w:tc>
            </w:tr>
            <w:tr w:rsidR="00F82047" w14:paraId="2627CEDC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5A0E53CD" w14:textId="04FB2C5F" w:rsidR="00F82047" w:rsidRDefault="00097B4B" w:rsidP="00A3321A">
                  <w:pPr>
                    <w:pStyle w:val="Text"/>
                  </w:pPr>
                  <w:r>
                    <w:t>appointment</w:t>
                  </w:r>
                </w:p>
              </w:tc>
              <w:tc>
                <w:tcPr>
                  <w:tcW w:w="6927" w:type="dxa"/>
                </w:tcPr>
                <w:p w14:paraId="72B1B2DD" w14:textId="4E1F2C6A" w:rsidR="00F82047" w:rsidRDefault="00D018B7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 </w:t>
                  </w:r>
                  <w:proofErr w:type="spellStart"/>
                  <w:r w:rsidR="00C05F2B">
                    <w:t>Gusaba</w:t>
                  </w:r>
                  <w:proofErr w:type="spellEnd"/>
                  <w:r w:rsidR="00C05F2B">
                    <w:t xml:space="preserve"> appointment </w:t>
                  </w:r>
                  <w:proofErr w:type="spellStart"/>
                  <w:r w:rsidR="00C05F2B">
                    <w:t>kwamuganga</w:t>
                  </w:r>
                  <w:proofErr w:type="spellEnd"/>
                  <w:r w:rsidR="00C05F2B">
                    <w:t xml:space="preserve">, </w:t>
                  </w:r>
                </w:p>
              </w:tc>
            </w:tr>
            <w:tr w:rsidR="008C7C4F" w14:paraId="14B56F6D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5469E5AF" w14:textId="6F8D1D79" w:rsidR="008C7C4F" w:rsidRDefault="00662593" w:rsidP="00A3321A">
                  <w:pPr>
                    <w:pStyle w:val="Text"/>
                  </w:pPr>
                  <w:r>
                    <w:t>Hospital</w:t>
                  </w:r>
                  <w:r w:rsidR="00C05F2B">
                    <w:t xml:space="preserve"> </w:t>
                  </w:r>
                </w:p>
              </w:tc>
              <w:tc>
                <w:tcPr>
                  <w:tcW w:w="6927" w:type="dxa"/>
                </w:tcPr>
                <w:p w14:paraId="7D9D4037" w14:textId="0FCDF4B3" w:rsidR="008C7C4F" w:rsidRDefault="00662593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Hospital Description, </w:t>
                  </w:r>
                  <w:r w:rsidR="008C7C4F">
                    <w:t>Doctors records</w:t>
                  </w:r>
                  <w:r>
                    <w:t xml:space="preserve">, </w:t>
                  </w:r>
                </w:p>
              </w:tc>
            </w:tr>
            <w:tr w:rsidR="008C7C4F" w14:paraId="68C5A2A1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74705A9D" w14:textId="30A046EE" w:rsidR="008C7C4F" w:rsidRDefault="00662593" w:rsidP="00A3321A">
                  <w:pPr>
                    <w:pStyle w:val="Text"/>
                  </w:pPr>
                  <w:r>
                    <w:t xml:space="preserve">Patient </w:t>
                  </w:r>
                </w:p>
              </w:tc>
              <w:tc>
                <w:tcPr>
                  <w:tcW w:w="6927" w:type="dxa"/>
                </w:tcPr>
                <w:p w14:paraId="15513E09" w14:textId="63DC2B90" w:rsidR="008C7C4F" w:rsidRDefault="00A7629B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Patient records </w:t>
                  </w:r>
                </w:p>
              </w:tc>
            </w:tr>
            <w:tr w:rsidR="002A7A31" w14:paraId="1E93D123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1ADBD837" w14:textId="0472D9E2" w:rsidR="002A7A31" w:rsidRDefault="002A7A31" w:rsidP="00A3321A">
                  <w:pPr>
                    <w:pStyle w:val="Text"/>
                  </w:pPr>
                  <w:r>
                    <w:t>Online meeting</w:t>
                  </w:r>
                </w:p>
              </w:tc>
              <w:tc>
                <w:tcPr>
                  <w:tcW w:w="6927" w:type="dxa"/>
                </w:tcPr>
                <w:p w14:paraId="7F028421" w14:textId="2186A132" w:rsidR="002A7A31" w:rsidRDefault="004B6B04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Live streaming </w:t>
                  </w:r>
                  <w:proofErr w:type="spellStart"/>
                  <w:r w:rsidR="00C966DF">
                    <w:t>sssss</w:t>
                  </w:r>
                  <w:proofErr w:type="spellEnd"/>
                </w:p>
              </w:tc>
            </w:tr>
            <w:tr w:rsidR="00C966DF" w14:paraId="229CE7B5" w14:textId="77777777" w:rsidTr="00012B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75F7443D" w14:textId="7524CFED" w:rsidR="00C966DF" w:rsidRDefault="00C966DF" w:rsidP="00A3321A">
                  <w:pPr>
                    <w:pStyle w:val="Text"/>
                  </w:pPr>
                  <w:r>
                    <w:t>Events</w:t>
                  </w:r>
                </w:p>
              </w:tc>
              <w:tc>
                <w:tcPr>
                  <w:tcW w:w="6927" w:type="dxa"/>
                </w:tcPr>
                <w:p w14:paraId="2A01D032" w14:textId="68618AC6" w:rsidR="00C966DF" w:rsidRDefault="00C966DF" w:rsidP="00A3321A">
                  <w:pPr>
                    <w:pStyle w:val="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Event calendar </w:t>
                  </w:r>
                </w:p>
              </w:tc>
            </w:tr>
            <w:tr w:rsidR="00574430" w14:paraId="20BF8573" w14:textId="77777777" w:rsidTr="00012B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7" w:type="dxa"/>
                </w:tcPr>
                <w:p w14:paraId="09FA66C9" w14:textId="3E4E48BE" w:rsidR="00574430" w:rsidRDefault="00574430" w:rsidP="00A3321A">
                  <w:pPr>
                    <w:pStyle w:val="Text"/>
                  </w:pPr>
                  <w:r>
                    <w:t>Blog</w:t>
                  </w:r>
                </w:p>
              </w:tc>
              <w:tc>
                <w:tcPr>
                  <w:tcW w:w="6927" w:type="dxa"/>
                </w:tcPr>
                <w:p w14:paraId="6645D9C0" w14:textId="745225D0" w:rsidR="00574430" w:rsidRDefault="00574430" w:rsidP="00A3321A">
                  <w:pPr>
                    <w:pStyle w:val="Tex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Amakuru</w:t>
                  </w:r>
                  <w:proofErr w:type="spellEnd"/>
                </w:p>
              </w:tc>
            </w:tr>
          </w:tbl>
          <w:p w14:paraId="60899E3D" w14:textId="77777777" w:rsidR="00265218" w:rsidRPr="00D73A84" w:rsidRDefault="00265218" w:rsidP="00A3321A">
            <w:pPr>
              <w:pStyle w:val="Text"/>
            </w:pPr>
          </w:p>
        </w:tc>
        <w:tc>
          <w:tcPr>
            <w:tcW w:w="167" w:type="pct"/>
            <w:shd w:val="clear" w:color="auto" w:fill="auto"/>
          </w:tcPr>
          <w:p w14:paraId="1A887B74" w14:textId="77777777" w:rsidR="00265218" w:rsidRPr="00D73A84" w:rsidRDefault="00265218" w:rsidP="00AE3FB7">
            <w:pPr>
              <w:pStyle w:val="Text"/>
            </w:pPr>
          </w:p>
        </w:tc>
      </w:tr>
    </w:tbl>
    <w:p w14:paraId="4CD688A7" w14:textId="77777777" w:rsidR="00463B35" w:rsidRPr="00D73A84" w:rsidRDefault="00463B35" w:rsidP="00D73A84">
      <w:pPr>
        <w:pStyle w:val="BlueBoldText"/>
        <w:spacing w:after="0"/>
        <w:rPr>
          <w:sz w:val="12"/>
        </w:rPr>
      </w:pPr>
      <w:bookmarkStart w:id="0" w:name="_GoBack"/>
      <w:bookmarkEnd w:id="0"/>
    </w:p>
    <w:sectPr w:rsidR="00463B35" w:rsidRPr="00D73A84" w:rsidSect="00AE3FB7">
      <w:headerReference w:type="default" r:id="rId10"/>
      <w:footerReference w:type="default" r:id="rId11"/>
      <w:pgSz w:w="12240" w:h="15840" w:code="1"/>
      <w:pgMar w:top="1729" w:right="720" w:bottom="1729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3EC663" w14:textId="77777777" w:rsidR="00012B73" w:rsidRDefault="00012B73" w:rsidP="00BC1B68">
      <w:r>
        <w:separator/>
      </w:r>
    </w:p>
  </w:endnote>
  <w:endnote w:type="continuationSeparator" w:id="0">
    <w:p w14:paraId="22B6B69D" w14:textId="77777777" w:rsidR="00012B73" w:rsidRDefault="00012B73" w:rsidP="00BC1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3F43E8" w:rsidRPr="00D73A84" w14:paraId="6A157009" w14:textId="77777777" w:rsidTr="00D73A84">
      <w:trPr>
        <w:trHeight w:val="900"/>
      </w:trPr>
      <w:tc>
        <w:tcPr>
          <w:tcW w:w="3596" w:type="dxa"/>
          <w:shd w:val="clear" w:color="auto" w:fill="auto"/>
          <w:vAlign w:val="center"/>
        </w:tcPr>
        <w:p w14:paraId="39A0D71A" w14:textId="6064A672" w:rsidR="003F43E8" w:rsidRPr="00D73A84" w:rsidRDefault="003F43E8" w:rsidP="00E53AFF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6A68C108" w14:textId="3FBA13DD" w:rsidR="003F43E8" w:rsidRPr="00D73A84" w:rsidRDefault="003F43E8" w:rsidP="006A190F">
          <w:pPr>
            <w:pStyle w:val="Contacts"/>
            <w:jc w:val="left"/>
          </w:pPr>
        </w:p>
      </w:tc>
      <w:tc>
        <w:tcPr>
          <w:tcW w:w="3597" w:type="dxa"/>
          <w:shd w:val="clear" w:color="auto" w:fill="auto"/>
          <w:vAlign w:val="center"/>
        </w:tcPr>
        <w:p w14:paraId="4FC23FC6" w14:textId="6098C905" w:rsidR="003F43E8" w:rsidRPr="00D73A84" w:rsidRDefault="003F43E8" w:rsidP="00E53AFF">
          <w:pPr>
            <w:pStyle w:val="Contacts"/>
          </w:pPr>
        </w:p>
      </w:tc>
    </w:tr>
    <w:tr w:rsidR="003F43E8" w:rsidRPr="00D73A84" w14:paraId="4F07B552" w14:textId="77777777" w:rsidTr="002D3842">
      <w:tc>
        <w:tcPr>
          <w:tcW w:w="3596" w:type="dxa"/>
          <w:shd w:val="clear" w:color="auto" w:fill="auto"/>
          <w:vAlign w:val="center"/>
        </w:tcPr>
        <w:p w14:paraId="5377F2B1" w14:textId="77777777" w:rsidR="003F43E8" w:rsidRPr="00D73A84" w:rsidRDefault="003F43E8" w:rsidP="00E53AFF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3BA65FF2" w14:textId="77777777" w:rsidR="003F43E8" w:rsidRPr="00D73A84" w:rsidRDefault="003F43E8" w:rsidP="00E53AFF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78BB931D" w14:textId="77777777" w:rsidR="003F43E8" w:rsidRPr="00D73A84" w:rsidRDefault="003F43E8" w:rsidP="00E53AFF">
          <w:pPr>
            <w:pStyle w:val="Contacts"/>
          </w:pPr>
        </w:p>
      </w:tc>
    </w:tr>
    <w:tr w:rsidR="00AE3FB7" w:rsidRPr="00D73A84" w14:paraId="389DB286" w14:textId="77777777" w:rsidTr="002D3842">
      <w:tc>
        <w:tcPr>
          <w:tcW w:w="3596" w:type="dxa"/>
          <w:shd w:val="clear" w:color="auto" w:fill="auto"/>
          <w:vAlign w:val="center"/>
        </w:tcPr>
        <w:p w14:paraId="75C3F94E" w14:textId="56368348" w:rsidR="00AE3FB7" w:rsidRPr="00D73A84" w:rsidRDefault="00AE3FB7" w:rsidP="00E53AFF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7A402277" w14:textId="10235099" w:rsidR="00AE3FB7" w:rsidRPr="00D73A84" w:rsidRDefault="00AE3FB7" w:rsidP="00E53AFF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09771643" w14:textId="09ACA81D" w:rsidR="00AE3FB7" w:rsidRPr="00D73A84" w:rsidRDefault="00AE3FB7" w:rsidP="00E53AFF">
          <w:pPr>
            <w:pStyle w:val="Contacts"/>
          </w:pPr>
        </w:p>
      </w:tc>
    </w:tr>
  </w:tbl>
  <w:p w14:paraId="14D6A2A3" w14:textId="0D32521A" w:rsidR="00AE3FB7" w:rsidRPr="003F43E8" w:rsidRDefault="006A190F" w:rsidP="006A190F">
    <w:pPr>
      <w:pStyle w:val="Footer"/>
      <w:tabs>
        <w:tab w:val="clear" w:pos="4680"/>
        <w:tab w:val="clear" w:pos="9360"/>
        <w:tab w:val="left" w:pos="2910"/>
      </w:tabs>
      <w:rPr>
        <w:sz w:val="8"/>
      </w:rPr>
    </w:pPr>
    <w:r>
      <w:rPr>
        <w:sz w:val="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8C9C10" w14:textId="77777777" w:rsidR="00012B73" w:rsidRDefault="00012B73" w:rsidP="00BC1B68">
      <w:r>
        <w:separator/>
      </w:r>
    </w:p>
  </w:footnote>
  <w:footnote w:type="continuationSeparator" w:id="0">
    <w:p w14:paraId="473159AB" w14:textId="77777777" w:rsidR="00012B73" w:rsidRDefault="00012B73" w:rsidP="00BC1B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9FB5B" w14:textId="77777777" w:rsidR="00BC1B68" w:rsidRDefault="004E4001" w:rsidP="00DC0F2A">
    <w:pPr>
      <w:pStyle w:val="Header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14636993" wp14:editId="44D5E918">
              <wp:simplePos x="0" y="0"/>
              <wp:positionH relativeFrom="column">
                <wp:posOffset>0</wp:posOffset>
              </wp:positionH>
              <wp:positionV relativeFrom="paragraph">
                <wp:posOffset>-983615</wp:posOffset>
              </wp:positionV>
              <wp:extent cx="6859135" cy="10581503"/>
              <wp:effectExtent l="0" t="0" r="0" b="0"/>
              <wp:wrapNone/>
              <wp:docPr id="6" name="Group 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9135" cy="10581503"/>
                        <a:chOff x="0" y="0"/>
                        <a:chExt cx="6859135" cy="10581503"/>
                      </a:xfrm>
                    </wpg:grpSpPr>
                    <wps:wsp>
                      <wps:cNvPr id="17" name="Rectangle 17"/>
                      <wps:cNvSpPr/>
                      <wps:spPr>
                        <a:xfrm>
                          <a:off x="4310" y="9637893"/>
                          <a:ext cx="6784340" cy="943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/>
                      <wps:cNvSpPr/>
                      <wps:spPr>
                        <a:xfrm>
                          <a:off x="4310" y="526550"/>
                          <a:ext cx="6854825" cy="14757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2"/>
                            </a:gs>
                            <a:gs pos="100000">
                              <a:schemeClr val="tx2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"/>
                      <wps:cNvSpPr>
                        <a:spLocks/>
                      </wps:cNvSpPr>
                      <wps:spPr>
                        <a:xfrm>
                          <a:off x="4310" y="9637893"/>
                          <a:ext cx="6785610" cy="381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g:grpSp>
                      <wpg:cNvPr id="2" name="Group 2"/>
                      <wpg:cNvGrpSpPr>
                        <a:grpSpLocks/>
                      </wpg:cNvGrpSpPr>
                      <wpg:grpSpPr>
                        <a:xfrm>
                          <a:off x="4310" y="1985236"/>
                          <a:ext cx="6854825" cy="7013575"/>
                          <a:chOff x="0" y="0"/>
                          <a:chExt cx="6854952" cy="7013398"/>
                        </a:xfrm>
                      </wpg:grpSpPr>
                      <wpg:grpSp>
                        <wpg:cNvPr id="9" name="Group 1"/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6854952" cy="7013398"/>
                            <a:chOff x="0" y="-14630"/>
                            <a:chExt cx="6854952" cy="7013398"/>
                          </a:xfrm>
                        </wpg:grpSpPr>
                        <wps:wsp>
                          <wps:cNvPr id="20" name="Rectangle"/>
                          <wps:cNvSpPr>
                            <a:spLocks/>
                          </wps:cNvSpPr>
                          <wps:spPr>
                            <a:xfrm>
                              <a:off x="73152" y="-14630"/>
                              <a:ext cx="6781800" cy="7013398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20000"/>
                              </a:schemeClr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" name="Rectangle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785610" cy="693547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>
                              <a:solidFill>
                                <a:srgbClr val="1F497D">
                                  <a:alpha val="30000"/>
                                </a:srgbClr>
                              </a:solidFill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  <wps:wsp>
                        <wps:cNvPr id="22" name="Rectangle"/>
                        <wps:cNvSpPr>
                          <a:spLocks/>
                        </wps:cNvSpPr>
                        <wps:spPr>
                          <a:xfrm>
                            <a:off x="0" y="0"/>
                            <a:ext cx="6785610" cy="381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pic:pic xmlns:pic="http://schemas.openxmlformats.org/drawingml/2006/picture">
                      <pic:nvPicPr>
                        <pic:cNvPr id="11" name="Picture 11" descr="decorative image of lines in the shape of arrow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alphaModFix amt="4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024" r="70731"/>
                        <a:stretch/>
                      </pic:blipFill>
                      <pic:spPr bwMode="auto">
                        <a:xfrm rot="5400000">
                          <a:off x="2422208" y="-2422208"/>
                          <a:ext cx="2006600" cy="68510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4FCD2CF" id="Group 6" o:spid="_x0000_s1026" style="position:absolute;margin-left:0;margin-top:-77.45pt;width:540.1pt;height:833.2pt;z-index:-251649536" coordsize="68591,1058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">
              <v:rect id="Rectangle 17" o:spid="_x0000_s1027" style="position:absolute;left:43;top:96378;width:67843;height:94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    <v:rect id="Rectangle 5" o:spid="_x0000_s1028" style="position:absolute;left:43;top:5265;width:68548;height:147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    <v:fill color2="#548dd4 [1951]" rotate="t" angle="90" focus="100%" type="gradient"/>
              </v:rect>
              <v:rect id="Rectangle" o:spid="_x0000_s1029" style="position:absolute;left:43;top:96378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" fillcolor="#1f497d [3215]" stroked="f" strokeweight="1pt">
                <v:stroke miterlimit="4"/>
                <v:textbox inset="3pt,3pt,3pt,3pt"/>
              </v:rect>
              <v:group id="Group 2" o:spid="_x0000_s1030" style="position:absolute;left:43;top:19852;width:68548;height:7013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1" o:spid="_x0000_s1031" style="position:absolute;width:68549;height:70133" coordorigin=",-14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angle" o:spid="_x0000_s1032" style="position:absolute;left:731;top:-146;width:67818;height:70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" fillcolor="#333a56 [3205]" stroked="f" strokeweight="1pt">
                    <v:fill opacity="13107f"/>
                    <v:stroke miterlimit="4"/>
                    <v:textbox inset="3pt,3pt,3pt,3pt"/>
                  </v:rect>
                  <v:rect id="Rectangle" o:spid="_x0000_s1033" style="position:absolute;width:67856;height:69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" fillcolor="window" strokecolor="#1f497d" strokeweight="1pt">
                    <v:stroke opacity="19789f" miterlimit="4"/>
                    <v:path arrowok="t"/>
                    <v:textbox inset="3pt,3pt,3pt,3pt"/>
                  </v:rect>
                </v:group>
                <v:rect id="Rectangle" o:spid="_x0000_s1034" style="position:absolute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" fillcolor="#1f497d [3215]" stroked="f" strokeweight="1pt">
                  <v:stroke miterlimit="4"/>
                  <v:textbox inset="3pt,3pt,3pt,3pt"/>
                </v:rect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35" type="#_x0000_t75" alt="decorative image of lines in the shape of arrows" style="position:absolute;left:24222;top:-24222;width:20066;height:6851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">
                <v:imagedata r:id="rId2" o:title="decorative image of lines in the shape of arrows" croptop="671f" cropright="46354f" recolortarget="black [1448]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B73"/>
    <w:rsid w:val="00012B73"/>
    <w:rsid w:val="00036BA1"/>
    <w:rsid w:val="00057335"/>
    <w:rsid w:val="00075314"/>
    <w:rsid w:val="00097B4B"/>
    <w:rsid w:val="000B319A"/>
    <w:rsid w:val="000C113E"/>
    <w:rsid w:val="000C75BF"/>
    <w:rsid w:val="000D6D40"/>
    <w:rsid w:val="00110721"/>
    <w:rsid w:val="001257F0"/>
    <w:rsid w:val="001376BE"/>
    <w:rsid w:val="001413B7"/>
    <w:rsid w:val="00185CF5"/>
    <w:rsid w:val="001A199E"/>
    <w:rsid w:val="001E3DFD"/>
    <w:rsid w:val="00200F82"/>
    <w:rsid w:val="00207B28"/>
    <w:rsid w:val="00227F18"/>
    <w:rsid w:val="002427E9"/>
    <w:rsid w:val="0025130C"/>
    <w:rsid w:val="00256391"/>
    <w:rsid w:val="002601FE"/>
    <w:rsid w:val="002633EB"/>
    <w:rsid w:val="00265218"/>
    <w:rsid w:val="002A7A31"/>
    <w:rsid w:val="002B7678"/>
    <w:rsid w:val="002D3842"/>
    <w:rsid w:val="00337C0F"/>
    <w:rsid w:val="00361932"/>
    <w:rsid w:val="00366F6D"/>
    <w:rsid w:val="003E0129"/>
    <w:rsid w:val="003F43E8"/>
    <w:rsid w:val="003F759E"/>
    <w:rsid w:val="00435E8C"/>
    <w:rsid w:val="00463B35"/>
    <w:rsid w:val="00482917"/>
    <w:rsid w:val="00496A99"/>
    <w:rsid w:val="004B6B04"/>
    <w:rsid w:val="004C2F50"/>
    <w:rsid w:val="004E4001"/>
    <w:rsid w:val="00574430"/>
    <w:rsid w:val="005D124E"/>
    <w:rsid w:val="006128DF"/>
    <w:rsid w:val="00612F2F"/>
    <w:rsid w:val="00620C5F"/>
    <w:rsid w:val="006368A8"/>
    <w:rsid w:val="00662593"/>
    <w:rsid w:val="00685DB6"/>
    <w:rsid w:val="006A190F"/>
    <w:rsid w:val="006A23C2"/>
    <w:rsid w:val="0071089C"/>
    <w:rsid w:val="00741958"/>
    <w:rsid w:val="007B52D2"/>
    <w:rsid w:val="007C1F7D"/>
    <w:rsid w:val="007C2920"/>
    <w:rsid w:val="007D4902"/>
    <w:rsid w:val="00835288"/>
    <w:rsid w:val="00860864"/>
    <w:rsid w:val="008C0D83"/>
    <w:rsid w:val="008C7C4F"/>
    <w:rsid w:val="008D1C14"/>
    <w:rsid w:val="008D3EE1"/>
    <w:rsid w:val="008D6F33"/>
    <w:rsid w:val="008E355E"/>
    <w:rsid w:val="008F1F6F"/>
    <w:rsid w:val="00905F02"/>
    <w:rsid w:val="009D7139"/>
    <w:rsid w:val="009E6AC6"/>
    <w:rsid w:val="00A3321A"/>
    <w:rsid w:val="00A33273"/>
    <w:rsid w:val="00A67EE6"/>
    <w:rsid w:val="00A7629B"/>
    <w:rsid w:val="00AC276F"/>
    <w:rsid w:val="00AC7198"/>
    <w:rsid w:val="00AE3FB7"/>
    <w:rsid w:val="00B122BA"/>
    <w:rsid w:val="00BC1B68"/>
    <w:rsid w:val="00BF5A49"/>
    <w:rsid w:val="00C05F2B"/>
    <w:rsid w:val="00C966DF"/>
    <w:rsid w:val="00D018B7"/>
    <w:rsid w:val="00D4436A"/>
    <w:rsid w:val="00D73A84"/>
    <w:rsid w:val="00DC0F2A"/>
    <w:rsid w:val="00DE16FD"/>
    <w:rsid w:val="00E40110"/>
    <w:rsid w:val="00E53AFF"/>
    <w:rsid w:val="00F031ED"/>
    <w:rsid w:val="00F27B67"/>
    <w:rsid w:val="00F51157"/>
    <w:rsid w:val="00F82047"/>
    <w:rsid w:val="00FC0271"/>
    <w:rsid w:val="00FF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E6727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Franklin Gothic Book" w:eastAsia="Franklin Gothic Book" w:hAnsi="Franklin Gothic Book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3A84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3AFF"/>
  </w:style>
  <w:style w:type="paragraph" w:styleId="Footer">
    <w:name w:val="footer"/>
    <w:basedOn w:val="Normal"/>
    <w:link w:val="Foot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3AFF"/>
  </w:style>
  <w:style w:type="table" w:styleId="TableGrid">
    <w:name w:val="Table Grid"/>
    <w:basedOn w:val="Table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25130C"/>
    <w:pPr>
      <w:contextualSpacing/>
      <w:jc w:val="center"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itleChar">
    <w:name w:val="Title Char"/>
    <w:link w:val="Title"/>
    <w:rsid w:val="0025130C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customStyle="1" w:styleId="Text">
    <w:name w:val="Text"/>
    <w:basedOn w:val="Normal"/>
    <w:next w:val="Normal"/>
    <w:uiPriority w:val="1"/>
    <w:qFormat/>
    <w:rsid w:val="00D73A84"/>
    <w:pPr>
      <w:spacing w:after="240"/>
    </w:pPr>
    <w:rPr>
      <w:rFonts w:asciiTheme="minorHAnsi" w:hAnsiTheme="minorHAnsi"/>
      <w:color w:val="000000"/>
      <w:sz w:val="22"/>
    </w:rPr>
  </w:style>
  <w:style w:type="paragraph" w:customStyle="1" w:styleId="BlueText">
    <w:name w:val="Blue Text"/>
    <w:basedOn w:val="Normal"/>
    <w:uiPriority w:val="3"/>
    <w:qFormat/>
    <w:rsid w:val="00D73A84"/>
    <w:pPr>
      <w:spacing w:after="120"/>
    </w:pPr>
    <w:rPr>
      <w:rFonts w:asciiTheme="minorHAnsi" w:hAnsiTheme="minorHAnsi"/>
      <w:color w:val="1F497D"/>
      <w:sz w:val="22"/>
    </w:rPr>
  </w:style>
  <w:style w:type="paragraph" w:customStyle="1" w:styleId="Contacts">
    <w:name w:val="Contacts"/>
    <w:basedOn w:val="Normal"/>
    <w:uiPriority w:val="5"/>
    <w:qFormat/>
    <w:rsid w:val="00D73A84"/>
    <w:pPr>
      <w:jc w:val="center"/>
    </w:pPr>
    <w:rPr>
      <w:rFonts w:asciiTheme="minorHAnsi" w:hAnsiTheme="minorHAnsi"/>
      <w:color w:val="1F497D"/>
      <w:sz w:val="20"/>
      <w:szCs w:val="20"/>
    </w:rPr>
  </w:style>
  <w:style w:type="character" w:styleId="PlaceholderText">
    <w:name w:val="Placeholder Text"/>
    <w:uiPriority w:val="99"/>
    <w:semiHidden/>
    <w:rsid w:val="00E53AFF"/>
    <w:rPr>
      <w:color w:val="808080"/>
    </w:rPr>
  </w:style>
  <w:style w:type="paragraph" w:customStyle="1" w:styleId="BoldText">
    <w:name w:val="Bold Text"/>
    <w:basedOn w:val="Text"/>
    <w:uiPriority w:val="2"/>
    <w:qFormat/>
    <w:rsid w:val="00D73A84"/>
    <w:rPr>
      <w:b/>
      <w:bCs/>
      <w:color w:val="000000" w:themeColor="text1"/>
      <w:sz w:val="24"/>
    </w:rPr>
  </w:style>
  <w:style w:type="paragraph" w:customStyle="1" w:styleId="BlueBoldText">
    <w:name w:val="Blue Bold Text"/>
    <w:basedOn w:val="BlueText"/>
    <w:uiPriority w:val="4"/>
    <w:qFormat/>
    <w:rsid w:val="00D73A84"/>
    <w:rPr>
      <w:b/>
      <w:bCs/>
      <w:color w:val="1F497D" w:themeColor="text2"/>
      <w:sz w:val="24"/>
    </w:rPr>
  </w:style>
  <w:style w:type="paragraph" w:customStyle="1" w:styleId="Notes">
    <w:name w:val="Notes"/>
    <w:basedOn w:val="BlueText"/>
    <w:uiPriority w:val="6"/>
    <w:qFormat/>
    <w:rsid w:val="00D73A84"/>
    <w:rPr>
      <w:i/>
      <w:iCs/>
      <w:sz w:val="20"/>
    </w:rPr>
  </w:style>
  <w:style w:type="paragraph" w:customStyle="1" w:styleId="SmallText">
    <w:name w:val="Small Text"/>
    <w:basedOn w:val="Normal"/>
    <w:uiPriority w:val="7"/>
    <w:semiHidden/>
    <w:unhideWhenUsed/>
    <w:rsid w:val="00741958"/>
    <w:pPr>
      <w:spacing w:after="120"/>
    </w:pPr>
    <w:rPr>
      <w:sz w:val="18"/>
    </w:rPr>
  </w:style>
  <w:style w:type="paragraph" w:customStyle="1" w:styleId="LegendText">
    <w:name w:val="Legend Text"/>
    <w:basedOn w:val="SmallText"/>
    <w:qFormat/>
    <w:rsid w:val="00D73A84"/>
    <w:rPr>
      <w:rFonts w:asciiTheme="minorHAnsi" w:hAnsiTheme="minorHAnsi"/>
    </w:rPr>
  </w:style>
  <w:style w:type="table" w:styleId="GridTable5Dark-Accent3">
    <w:name w:val="Grid Table 5 Dark Accent 3"/>
    <w:basedOn w:val="TableNormal"/>
    <w:uiPriority w:val="50"/>
    <w:rsid w:val="00012B7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DFE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2658F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2658F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2658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2658F" w:themeFill="accent3"/>
      </w:tcPr>
    </w:tblStylePr>
    <w:tblStylePr w:type="band1Vert">
      <w:tblPr/>
      <w:tcPr>
        <w:shd w:val="clear" w:color="auto" w:fill="B6C0D5" w:themeFill="accent3" w:themeFillTint="66"/>
      </w:tcPr>
    </w:tblStylePr>
    <w:tblStylePr w:type="band1Horz">
      <w:tblPr/>
      <w:tcPr>
        <w:shd w:val="clear" w:color="auto" w:fill="B6C0D5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3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6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33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7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7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9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42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94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89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kib\AppData\Roaming\Microsoft\Templates\Small%20business%20content%20calendar.dotx" TargetMode="External"/></Relationship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F2A564-1A89-4E30-83CC-5306BA722850}">
  <ds:schemaRefs>
    <ds:schemaRef ds:uri="http://purl.org/dc/elements/1.1/"/>
    <ds:schemaRef ds:uri="16c05727-aa75-4e4a-9b5f-8a80a1165891"/>
    <ds:schemaRef ds:uri="http://purl.org/dc/dcmitype/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schemas.microsoft.com/office/infopath/2007/PartnerControls"/>
    <ds:schemaRef ds:uri="71af3243-3dd4-4a8d-8c0d-dd76da1f02a5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C69D321C-83D7-408D-8EBB-A27B5E49C9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994C1D-288E-46A9-AA09-C28B9BF287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9B0D3D-7941-4C9A-90F0-2D68B5A50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content calendar</Template>
  <TotalTime>0</TotalTime>
  <Pages>2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2021-07-27T21:54:00Z</dcterms:created>
  <dcterms:modified xsi:type="dcterms:W3CDTF">2021-07-27T21:54:00Z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